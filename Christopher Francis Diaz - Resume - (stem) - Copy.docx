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9799" w:type="dxa"/>
        <w:tblLayout w:type="fixed"/>
        <w:tblCellMar>
          <w:left w:w="115" w:type="dxa"/>
          <w:right w:w="115" w:type="dxa"/>
        </w:tblCellMar>
        <w:tblLook w:val="04A0" w:firstRow="1" w:lastRow="0" w:firstColumn="1" w:lastColumn="0" w:noHBand="0" w:noVBand="1"/>
      </w:tblPr>
      <w:tblGrid>
        <w:gridCol w:w="6315"/>
        <w:gridCol w:w="289"/>
        <w:gridCol w:w="13195"/>
      </w:tblGrid>
      <w:tr w:rsidR="001B2ABD" w:rsidTr="003B1DDE">
        <w:trPr>
          <w:trHeight w:val="3259"/>
        </w:trPr>
        <w:tc>
          <w:tcPr>
            <w:tcW w:w="6315" w:type="dxa"/>
            <w:vAlign w:val="bottom"/>
          </w:tcPr>
          <w:p w:rsidR="001B2ABD" w:rsidRDefault="001B2ABD" w:rsidP="001B2ABD">
            <w:pPr>
              <w:tabs>
                <w:tab w:val="left" w:pos="990"/>
              </w:tabs>
              <w:jc w:val="center"/>
            </w:pPr>
            <w:bookmarkStart w:id="0" w:name="_GoBack"/>
            <w:bookmarkEnd w:id="0"/>
          </w:p>
        </w:tc>
        <w:tc>
          <w:tcPr>
            <w:tcW w:w="289" w:type="dxa"/>
          </w:tcPr>
          <w:p w:rsidR="001B2ABD" w:rsidRDefault="001B2ABD" w:rsidP="000C45FF">
            <w:pPr>
              <w:tabs>
                <w:tab w:val="left" w:pos="990"/>
              </w:tabs>
            </w:pPr>
          </w:p>
        </w:tc>
        <w:tc>
          <w:tcPr>
            <w:tcW w:w="13195" w:type="dxa"/>
            <w:vAlign w:val="bottom"/>
          </w:tcPr>
          <w:p w:rsidR="003F74C6" w:rsidRPr="001622C5" w:rsidRDefault="003F74C6" w:rsidP="003F74C6">
            <w:pPr>
              <w:pStyle w:val="Title"/>
              <w:rPr>
                <w:sz w:val="46"/>
                <w:szCs w:val="46"/>
              </w:rPr>
            </w:pPr>
            <w:r w:rsidRPr="001622C5">
              <w:rPr>
                <w:sz w:val="46"/>
                <w:szCs w:val="46"/>
              </w:rPr>
              <w:t>Christopher Francis Diaz</w:t>
            </w:r>
          </w:p>
          <w:p w:rsidR="001B2ABD" w:rsidRDefault="00350379" w:rsidP="00350379">
            <w:pPr>
              <w:pStyle w:val="Subtitle"/>
            </w:pPr>
            <w:r w:rsidRPr="00923897">
              <w:rPr>
                <w:spacing w:val="186"/>
                <w:w w:val="100"/>
              </w:rPr>
              <w:t>Resum</w:t>
            </w:r>
            <w:r w:rsidRPr="00923897">
              <w:rPr>
                <w:spacing w:val="1"/>
                <w:w w:val="100"/>
              </w:rPr>
              <w:t>e</w:t>
            </w:r>
          </w:p>
        </w:tc>
      </w:tr>
      <w:tr w:rsidR="001B2ABD" w:rsidTr="003B1DDE">
        <w:trPr>
          <w:trHeight w:val="12009"/>
        </w:trPr>
        <w:tc>
          <w:tcPr>
            <w:tcW w:w="6315" w:type="dxa"/>
          </w:tcPr>
          <w:p w:rsidR="001B2ABD" w:rsidRDefault="001B2ABD" w:rsidP="00036450">
            <w:pPr>
              <w:pStyle w:val="Heading3"/>
            </w:pPr>
          </w:p>
          <w:p w:rsidR="00036450" w:rsidRDefault="00036450" w:rsidP="00350379"/>
          <w:p w:rsidR="00036450" w:rsidRDefault="00036450" w:rsidP="00036450"/>
          <w:sdt>
            <w:sdtPr>
              <w:id w:val="-1954003311"/>
              <w:placeholder>
                <w:docPart w:val="82BEEF15AFFE4D9988D004F21191AB0C"/>
              </w:placeholder>
              <w:temporary/>
              <w:showingPlcHdr/>
              <w15:appearance w15:val="hidden"/>
            </w:sdtPr>
            <w:sdtEndPr/>
            <w:sdtContent>
              <w:p w:rsidR="00036450" w:rsidRPr="00CB0055" w:rsidRDefault="00CB0055" w:rsidP="00CB0055">
                <w:pPr>
                  <w:pStyle w:val="Heading3"/>
                </w:pPr>
                <w:r w:rsidRPr="00CB0055">
                  <w:t>Contact</w:t>
                </w:r>
              </w:p>
            </w:sdtContent>
          </w:sdt>
          <w:sdt>
            <w:sdtPr>
              <w:id w:val="1111563247"/>
              <w:placeholder>
                <w:docPart w:val="BC447583A13D4AA5BB655F4BAB477A8A"/>
              </w:placeholder>
              <w:temporary/>
              <w:showingPlcHdr/>
              <w15:appearance w15:val="hidden"/>
            </w:sdtPr>
            <w:sdtEndPr/>
            <w:sdtContent>
              <w:p w:rsidR="004D3011" w:rsidRDefault="004D3011" w:rsidP="004D3011">
                <w:r w:rsidRPr="004D3011">
                  <w:t>PHONE:</w:t>
                </w:r>
              </w:p>
            </w:sdtContent>
          </w:sdt>
          <w:p w:rsidR="004D3011" w:rsidRDefault="005C2B43" w:rsidP="004D3011">
            <w:r>
              <w:t>321-999-3087</w:t>
            </w:r>
          </w:p>
          <w:p w:rsidR="004D3011" w:rsidRPr="004D3011" w:rsidRDefault="004D3011" w:rsidP="004D3011"/>
          <w:sdt>
            <w:sdtPr>
              <w:id w:val="67859272"/>
              <w:placeholder>
                <w:docPart w:val="C0A5E02F1A9A494FB405E589C71DBCCE"/>
              </w:placeholder>
              <w:temporary/>
              <w:showingPlcHdr/>
              <w15:appearance w15:val="hidden"/>
            </w:sdtPr>
            <w:sdtEndPr/>
            <w:sdtContent>
              <w:p w:rsidR="004D3011" w:rsidRDefault="004D3011" w:rsidP="004D3011">
                <w:r w:rsidRPr="004D3011">
                  <w:t>WEBSITE:</w:t>
                </w:r>
              </w:p>
            </w:sdtContent>
          </w:sdt>
          <w:p w:rsidR="004D3011" w:rsidRDefault="003119F0" w:rsidP="004D3011">
            <w:r w:rsidRPr="003119F0">
              <w:t>https://www.instagram.com/the_beginner_electronic_maaann/?hl=en</w:t>
            </w:r>
          </w:p>
          <w:p w:rsidR="004D3011" w:rsidRDefault="004D3011" w:rsidP="004D3011"/>
          <w:sdt>
            <w:sdtPr>
              <w:id w:val="-240260293"/>
              <w:placeholder>
                <w:docPart w:val="F220CFCFCB4B49B3816DA5792BE30E90"/>
              </w:placeholder>
              <w:temporary/>
              <w:showingPlcHdr/>
              <w15:appearance w15:val="hidden"/>
            </w:sdtPr>
            <w:sdtEndPr/>
            <w:sdtContent>
              <w:p w:rsidR="004D3011" w:rsidRDefault="004D3011" w:rsidP="004D3011">
                <w:r w:rsidRPr="004D3011">
                  <w:t>EMAIL:</w:t>
                </w:r>
              </w:p>
            </w:sdtContent>
          </w:sdt>
          <w:p w:rsidR="00036450" w:rsidRPr="00E4381A" w:rsidRDefault="005C2B43" w:rsidP="004D3011">
            <w:pPr>
              <w:rPr>
                <w:rStyle w:val="Hyperlink"/>
              </w:rPr>
            </w:pPr>
            <w:r>
              <w:t>diazchris5624@gmail.com</w:t>
            </w:r>
          </w:p>
          <w:p w:rsidR="004D3011" w:rsidRPr="00CB0055" w:rsidRDefault="001622C5" w:rsidP="00CB0055">
            <w:pPr>
              <w:pStyle w:val="Heading3"/>
            </w:pPr>
            <w:r>
              <w:t>Skills</w:t>
            </w:r>
          </w:p>
          <w:tbl>
            <w:tblPr>
              <w:tblStyle w:val="TableGrid"/>
              <w:tblW w:w="6055" w:type="dxa"/>
              <w:tblInd w:w="5" w:type="dxa"/>
              <w:tblLayout w:type="fixed"/>
              <w:tblLook w:val="04A0" w:firstRow="1" w:lastRow="0" w:firstColumn="1" w:lastColumn="0" w:noHBand="0" w:noVBand="1"/>
            </w:tblPr>
            <w:tblGrid>
              <w:gridCol w:w="335"/>
              <w:gridCol w:w="1499"/>
              <w:gridCol w:w="330"/>
              <w:gridCol w:w="2018"/>
              <w:gridCol w:w="326"/>
              <w:gridCol w:w="1547"/>
            </w:tblGrid>
            <w:tr w:rsidR="001A292F" w:rsidTr="001A292F">
              <w:trPr>
                <w:trHeight w:val="165"/>
              </w:trPr>
              <w:tc>
                <w:tcPr>
                  <w:tcW w:w="335" w:type="dxa"/>
                </w:tcPr>
                <w:p w:rsidR="001A292F" w:rsidRPr="00E131C3" w:rsidRDefault="001A292F" w:rsidP="001A292F">
                  <w:pPr>
                    <w:jc w:val="center"/>
                  </w:pPr>
                  <w:r>
                    <w:t>1</w:t>
                  </w:r>
                </w:p>
              </w:tc>
              <w:tc>
                <w:tcPr>
                  <w:tcW w:w="1499" w:type="dxa"/>
                </w:tcPr>
                <w:p w:rsidR="001A292F" w:rsidRPr="00E131C3" w:rsidRDefault="001A292F" w:rsidP="001A292F">
                  <w:pPr>
                    <w:jc w:val="center"/>
                  </w:pPr>
                  <w:r>
                    <w:t>RF Field Testing Basics 101</w:t>
                  </w:r>
                </w:p>
              </w:tc>
              <w:tc>
                <w:tcPr>
                  <w:tcW w:w="330" w:type="dxa"/>
                </w:tcPr>
                <w:p w:rsidR="001A292F" w:rsidRPr="00E131C3" w:rsidRDefault="001A292F" w:rsidP="001A292F">
                  <w:pPr>
                    <w:jc w:val="center"/>
                  </w:pPr>
                  <w:r>
                    <w:t>2</w:t>
                  </w:r>
                </w:p>
              </w:tc>
              <w:tc>
                <w:tcPr>
                  <w:tcW w:w="2018" w:type="dxa"/>
                </w:tcPr>
                <w:p w:rsidR="001A292F" w:rsidRPr="00E131C3" w:rsidRDefault="001A292F" w:rsidP="001A292F">
                  <w:pPr>
                    <w:jc w:val="center"/>
                  </w:pPr>
                  <w:r>
                    <w:t>Basics of Electrical/Electronics engineering</w:t>
                  </w:r>
                </w:p>
              </w:tc>
              <w:tc>
                <w:tcPr>
                  <w:tcW w:w="326" w:type="dxa"/>
                </w:tcPr>
                <w:p w:rsidR="001A292F" w:rsidRPr="00E131C3" w:rsidRDefault="001A292F" w:rsidP="001A292F">
                  <w:pPr>
                    <w:jc w:val="center"/>
                  </w:pPr>
                  <w:r>
                    <w:t>3</w:t>
                  </w:r>
                </w:p>
              </w:tc>
              <w:tc>
                <w:tcPr>
                  <w:tcW w:w="1547" w:type="dxa"/>
                </w:tcPr>
                <w:p w:rsidR="001A292F" w:rsidRPr="00E131C3" w:rsidRDefault="001A292F" w:rsidP="001A292F">
                  <w:pPr>
                    <w:jc w:val="center"/>
                  </w:pPr>
                  <w:r>
                    <w:t>Circuit Design</w:t>
                  </w:r>
                </w:p>
              </w:tc>
            </w:tr>
            <w:tr w:rsidR="001A292F" w:rsidTr="001A292F">
              <w:trPr>
                <w:gridAfter w:val="2"/>
                <w:wAfter w:w="1873" w:type="dxa"/>
                <w:trHeight w:val="165"/>
              </w:trPr>
              <w:tc>
                <w:tcPr>
                  <w:tcW w:w="335" w:type="dxa"/>
                </w:tcPr>
                <w:p w:rsidR="001A292F" w:rsidRDefault="001A292F" w:rsidP="001A292F">
                  <w:pPr>
                    <w:jc w:val="center"/>
                  </w:pPr>
                  <w:r>
                    <w:t>4</w:t>
                  </w:r>
                </w:p>
              </w:tc>
              <w:tc>
                <w:tcPr>
                  <w:tcW w:w="1499" w:type="dxa"/>
                </w:tcPr>
                <w:p w:rsidR="001A292F" w:rsidRPr="00E131C3" w:rsidRDefault="001A292F" w:rsidP="001A292F">
                  <w:pPr>
                    <w:jc w:val="center"/>
                  </w:pPr>
                  <w:r>
                    <w:t>C++</w:t>
                  </w:r>
                </w:p>
              </w:tc>
              <w:tc>
                <w:tcPr>
                  <w:tcW w:w="330" w:type="dxa"/>
                </w:tcPr>
                <w:p w:rsidR="001A292F" w:rsidRDefault="001A292F" w:rsidP="001A292F">
                  <w:pPr>
                    <w:jc w:val="center"/>
                  </w:pPr>
                  <w:r>
                    <w:t>5</w:t>
                  </w:r>
                </w:p>
              </w:tc>
              <w:tc>
                <w:tcPr>
                  <w:tcW w:w="2018" w:type="dxa"/>
                </w:tcPr>
                <w:p w:rsidR="001A292F" w:rsidRPr="00E131C3" w:rsidRDefault="001A292F" w:rsidP="001A292F">
                  <w:pPr>
                    <w:jc w:val="center"/>
                  </w:pPr>
                  <w:r>
                    <w:t>Oscilloscope front end design</w:t>
                  </w:r>
                </w:p>
              </w:tc>
            </w:tr>
          </w:tbl>
          <w:p w:rsidR="005C2B43" w:rsidRPr="004D3011" w:rsidRDefault="005C2B43" w:rsidP="005C2B43"/>
        </w:tc>
        <w:tc>
          <w:tcPr>
            <w:tcW w:w="289" w:type="dxa"/>
          </w:tcPr>
          <w:p w:rsidR="001B2ABD" w:rsidRDefault="001B2ABD" w:rsidP="000C45FF">
            <w:pPr>
              <w:tabs>
                <w:tab w:val="left" w:pos="990"/>
              </w:tabs>
            </w:pPr>
          </w:p>
        </w:tc>
        <w:tc>
          <w:tcPr>
            <w:tcW w:w="13195" w:type="dxa"/>
          </w:tcPr>
          <w:sdt>
            <w:sdtPr>
              <w:id w:val="1049110328"/>
              <w:placeholder>
                <w:docPart w:val="FF67B5B8D2D6463197AD133D07C40944"/>
              </w:placeholder>
              <w:temporary/>
              <w:showingPlcHdr/>
              <w15:appearance w15:val="hidden"/>
            </w:sdtPr>
            <w:sdtEndPr/>
            <w:sdtContent>
              <w:p w:rsidR="001B2ABD" w:rsidRDefault="00E25A26" w:rsidP="00036450">
                <w:pPr>
                  <w:pStyle w:val="Heading2"/>
                </w:pPr>
                <w:r w:rsidRPr="00036450">
                  <w:t>EDUCATION</w:t>
                </w:r>
              </w:p>
            </w:sdtContent>
          </w:sdt>
          <w:p w:rsidR="001751B5" w:rsidRDefault="001751B5" w:rsidP="00B359E4">
            <w:pPr>
              <w:pStyle w:val="Heading4"/>
            </w:pPr>
          </w:p>
          <w:p w:rsidR="00036450" w:rsidRPr="00036450" w:rsidRDefault="003F74C6" w:rsidP="00B359E4">
            <w:pPr>
              <w:pStyle w:val="Heading4"/>
            </w:pPr>
            <w:r>
              <w:t>Wekiva High School</w:t>
            </w:r>
          </w:p>
          <w:p w:rsidR="00036450" w:rsidRPr="006300CD" w:rsidRDefault="001751B5" w:rsidP="00B359E4">
            <w:pPr>
              <w:pStyle w:val="Date"/>
              <w:rPr>
                <w:u w:val="single"/>
              </w:rPr>
            </w:pPr>
            <w:r w:rsidRPr="006300CD">
              <w:rPr>
                <w:u w:val="single"/>
              </w:rPr>
              <w:t>2019</w:t>
            </w:r>
            <w:r w:rsidR="00036450" w:rsidRPr="006300CD">
              <w:rPr>
                <w:u w:val="single"/>
              </w:rPr>
              <w:t xml:space="preserve"> - </w:t>
            </w:r>
            <w:r w:rsidRPr="006300CD">
              <w:rPr>
                <w:u w:val="single"/>
              </w:rPr>
              <w:t>Present</w:t>
            </w:r>
          </w:p>
          <w:p w:rsidR="00036450" w:rsidRPr="006300CD" w:rsidRDefault="005C2B43" w:rsidP="00036450">
            <w:pPr>
              <w:rPr>
                <w:sz w:val="16"/>
                <w:szCs w:val="16"/>
              </w:rPr>
            </w:pPr>
            <w:r w:rsidRPr="006300CD">
              <w:rPr>
                <w:sz w:val="16"/>
                <w:szCs w:val="16"/>
              </w:rPr>
              <w:t>Wekiva is a fair sized school located right behind Piedmont in Apopka. As of 12/12/2020, I have an average GPA of 3.78 for 9</w:t>
            </w:r>
            <w:r w:rsidRPr="006300CD">
              <w:rPr>
                <w:sz w:val="16"/>
                <w:szCs w:val="16"/>
                <w:vertAlign w:val="superscript"/>
              </w:rPr>
              <w:t>th</w:t>
            </w:r>
            <w:r w:rsidRPr="006300CD">
              <w:rPr>
                <w:sz w:val="16"/>
                <w:szCs w:val="16"/>
              </w:rPr>
              <w:t xml:space="preserve"> and 10</w:t>
            </w:r>
            <w:r w:rsidRPr="006300CD">
              <w:rPr>
                <w:sz w:val="16"/>
                <w:szCs w:val="16"/>
                <w:vertAlign w:val="superscript"/>
              </w:rPr>
              <w:t>th</w:t>
            </w:r>
            <w:r w:rsidRPr="006300CD">
              <w:rPr>
                <w:sz w:val="16"/>
                <w:szCs w:val="16"/>
              </w:rPr>
              <w:t xml:space="preserve"> grade with my GPA for the 10</w:t>
            </w:r>
            <w:r w:rsidRPr="006300CD">
              <w:rPr>
                <w:sz w:val="16"/>
                <w:szCs w:val="16"/>
                <w:vertAlign w:val="superscript"/>
              </w:rPr>
              <w:t>th</w:t>
            </w:r>
            <w:r w:rsidRPr="006300CD">
              <w:rPr>
                <w:sz w:val="16"/>
                <w:szCs w:val="16"/>
              </w:rPr>
              <w:t xml:space="preserve"> grade being 3.85</w:t>
            </w:r>
            <w:r w:rsidR="007F31BE">
              <w:rPr>
                <w:sz w:val="16"/>
                <w:szCs w:val="16"/>
              </w:rPr>
              <w:t xml:space="preserve">. </w:t>
            </w:r>
          </w:p>
          <w:p w:rsidR="00036450" w:rsidRDefault="001622C5" w:rsidP="00036450">
            <w:pPr>
              <w:pStyle w:val="Heading2"/>
            </w:pPr>
            <w:r>
              <w:t>Experience</w:t>
            </w:r>
          </w:p>
          <w:p w:rsidR="00036450" w:rsidRPr="003B1DDE" w:rsidRDefault="003310D3" w:rsidP="003310D3">
            <w:pPr>
              <w:pStyle w:val="ListParagraph"/>
              <w:numPr>
                <w:ilvl w:val="0"/>
                <w:numId w:val="1"/>
              </w:numPr>
              <w:rPr>
                <w:b/>
              </w:rPr>
            </w:pPr>
            <w:r w:rsidRPr="003B1DDE">
              <w:rPr>
                <w:b/>
              </w:rPr>
              <w:t>Power Supply</w:t>
            </w:r>
          </w:p>
          <w:p w:rsidR="00133F75" w:rsidRDefault="004E7F47" w:rsidP="004E7F47">
            <w:pPr>
              <w:pStyle w:val="ListParagraph"/>
              <w:numPr>
                <w:ilvl w:val="1"/>
                <w:numId w:val="1"/>
              </w:numPr>
            </w:pPr>
            <w:r>
              <w:t>I started to make t</w:t>
            </w:r>
            <w:r w:rsidR="00034FC6">
              <w:t>h</w:t>
            </w:r>
            <w:r>
              <w:t xml:space="preserve">is when I was still a kid and I completely flopped. </w:t>
            </w:r>
            <w:r w:rsidR="00034FC6">
              <w:t xml:space="preserve">I somehow blew something up and I </w:t>
            </w:r>
            <w:r w:rsidR="002333FE">
              <w:t>did not</w:t>
            </w:r>
            <w:r w:rsidR="00034FC6">
              <w:t xml:space="preserve"> have the parts to fix it. As many other kids who want to know how something worked, I took it apart and put the parts in my scrap bin. I would later use another computer power supply and just use the preset outputs instead of making it adjustable.</w:t>
            </w:r>
          </w:p>
          <w:p w:rsidR="003310D3" w:rsidRPr="003B1DDE" w:rsidRDefault="00133F75" w:rsidP="003310D3">
            <w:pPr>
              <w:pStyle w:val="ListParagraph"/>
              <w:numPr>
                <w:ilvl w:val="0"/>
                <w:numId w:val="1"/>
              </w:numPr>
              <w:rPr>
                <w:b/>
              </w:rPr>
            </w:pPr>
            <w:r w:rsidRPr="003B1DDE">
              <w:rPr>
                <w:b/>
              </w:rPr>
              <w:t>Electric Skate board</w:t>
            </w:r>
          </w:p>
          <w:p w:rsidR="00133F75" w:rsidRPr="00034FC6" w:rsidRDefault="00133F75" w:rsidP="00034FC6">
            <w:pPr>
              <w:pStyle w:val="ListParagraph"/>
              <w:numPr>
                <w:ilvl w:val="1"/>
                <w:numId w:val="1"/>
              </w:numPr>
              <w:rPr>
                <w:sz w:val="16"/>
                <w:szCs w:val="16"/>
              </w:rPr>
            </w:pPr>
            <w:r w:rsidRPr="006300CD">
              <w:rPr>
                <w:sz w:val="16"/>
                <w:szCs w:val="16"/>
              </w:rPr>
              <w:t xml:space="preserve">I made the concept with all the needed parts and the way it would look when I was </w:t>
            </w:r>
            <w:r w:rsidR="002333FE" w:rsidRPr="006300CD">
              <w:rPr>
                <w:sz w:val="16"/>
                <w:szCs w:val="16"/>
              </w:rPr>
              <w:t xml:space="preserve">12. </w:t>
            </w:r>
            <w:r w:rsidR="00034FC6">
              <w:rPr>
                <w:sz w:val="16"/>
                <w:szCs w:val="16"/>
              </w:rPr>
              <w:t xml:space="preserve">The problem with this was that I had no money at the time and </w:t>
            </w:r>
            <w:r w:rsidR="00101D80">
              <w:rPr>
                <w:sz w:val="16"/>
                <w:szCs w:val="16"/>
              </w:rPr>
              <w:t>could not</w:t>
            </w:r>
            <w:r w:rsidR="00034FC6">
              <w:rPr>
                <w:sz w:val="16"/>
                <w:szCs w:val="16"/>
              </w:rPr>
              <w:t xml:space="preserve"> make it.</w:t>
            </w:r>
            <w:r w:rsidR="00101D80">
              <w:rPr>
                <w:sz w:val="16"/>
                <w:szCs w:val="16"/>
              </w:rPr>
              <w:t xml:space="preserve"> </w:t>
            </w:r>
          </w:p>
          <w:p w:rsidR="00133F75" w:rsidRPr="003B1DDE" w:rsidRDefault="00133F75" w:rsidP="00133F75">
            <w:pPr>
              <w:pStyle w:val="ListParagraph"/>
              <w:numPr>
                <w:ilvl w:val="0"/>
                <w:numId w:val="1"/>
              </w:numPr>
              <w:rPr>
                <w:b/>
              </w:rPr>
            </w:pPr>
            <w:r w:rsidRPr="003B1DDE">
              <w:rPr>
                <w:b/>
              </w:rPr>
              <w:t>Discreet Logic Time Keeper</w:t>
            </w:r>
          </w:p>
          <w:p w:rsidR="003B543F" w:rsidRPr="006300CD" w:rsidRDefault="000E7981" w:rsidP="0097433E">
            <w:pPr>
              <w:pStyle w:val="ListParagraph"/>
              <w:numPr>
                <w:ilvl w:val="1"/>
                <w:numId w:val="1"/>
              </w:numPr>
              <w:rPr>
                <w:sz w:val="16"/>
                <w:szCs w:val="16"/>
              </w:rPr>
            </w:pPr>
            <w:r w:rsidRPr="006300CD">
              <w:rPr>
                <w:sz w:val="16"/>
                <w:szCs w:val="16"/>
              </w:rPr>
              <w:t>With the help of 8 2.3in 7 segment led display (Thinking about using a 7 segment LCD and run it with DC</w:t>
            </w:r>
            <w:r w:rsidR="007429BD" w:rsidRPr="006300CD">
              <w:rPr>
                <w:sz w:val="16"/>
                <w:szCs w:val="16"/>
              </w:rPr>
              <w:t xml:space="preserve"> to test the life time of a LCD with DC</w:t>
            </w:r>
            <w:r w:rsidRPr="006300CD">
              <w:rPr>
                <w:sz w:val="16"/>
                <w:szCs w:val="16"/>
              </w:rPr>
              <w:t>)</w:t>
            </w:r>
            <w:r w:rsidR="007429BD" w:rsidRPr="006300CD">
              <w:rPr>
                <w:sz w:val="16"/>
                <w:szCs w:val="16"/>
              </w:rPr>
              <w:t xml:space="preserve">,  </w:t>
            </w:r>
            <w:r w:rsidR="00036674" w:rsidRPr="006300CD">
              <w:rPr>
                <w:sz w:val="16"/>
                <w:szCs w:val="16"/>
              </w:rPr>
              <w:t xml:space="preserve">a few CD4026B, a CD74HC11E, a few transistors, a </w:t>
            </w:r>
            <w:r w:rsidR="00DE3A0D" w:rsidRPr="006300CD">
              <w:rPr>
                <w:sz w:val="16"/>
                <w:szCs w:val="16"/>
              </w:rPr>
              <w:t>10MHz oscillator</w:t>
            </w:r>
            <w:r w:rsidR="00036674" w:rsidRPr="006300CD">
              <w:rPr>
                <w:sz w:val="16"/>
                <w:szCs w:val="16"/>
              </w:rPr>
              <w:t xml:space="preserve">, and some LEDs I designed </w:t>
            </w:r>
            <w:r w:rsidR="00DE3A0D" w:rsidRPr="006300CD">
              <w:rPr>
                <w:sz w:val="16"/>
                <w:szCs w:val="16"/>
              </w:rPr>
              <w:t xml:space="preserve">a 12hr </w:t>
            </w:r>
            <w:r w:rsidR="003B543F" w:rsidRPr="006300CD">
              <w:rPr>
                <w:sz w:val="16"/>
                <w:szCs w:val="16"/>
              </w:rPr>
              <w:t>time</w:t>
            </w:r>
            <w:r w:rsidR="00DE3A0D" w:rsidRPr="006300CD">
              <w:rPr>
                <w:sz w:val="16"/>
                <w:szCs w:val="16"/>
              </w:rPr>
              <w:t xml:space="preserve">keeper with milliseconds. </w:t>
            </w:r>
            <w:r w:rsidR="0097433E">
              <w:rPr>
                <w:sz w:val="16"/>
                <w:szCs w:val="16"/>
              </w:rPr>
              <w:t xml:space="preserve">The main challenge I faced was finding the right clock to the timing in milliseconds. In order to get the timing in milliseconds I decided to use a </w:t>
            </w:r>
            <w:r w:rsidR="004E7F47">
              <w:rPr>
                <w:sz w:val="16"/>
                <w:szCs w:val="16"/>
              </w:rPr>
              <w:t>10 MHz</w:t>
            </w:r>
            <w:r w:rsidR="0097433E">
              <w:rPr>
                <w:sz w:val="16"/>
                <w:szCs w:val="16"/>
              </w:rPr>
              <w:t xml:space="preserve"> </w:t>
            </w:r>
            <w:r w:rsidR="00C059A5">
              <w:rPr>
                <w:sz w:val="16"/>
                <w:szCs w:val="16"/>
              </w:rPr>
              <w:t>crystal/ceramic oscillator and 6 decade counters.</w:t>
            </w:r>
            <w:r w:rsidR="0097433E">
              <w:rPr>
                <w:sz w:val="16"/>
                <w:szCs w:val="16"/>
              </w:rPr>
              <w:t xml:space="preserve"> </w:t>
            </w:r>
          </w:p>
          <w:p w:rsidR="00133F75" w:rsidRPr="003B1DDE" w:rsidRDefault="00133F75" w:rsidP="003310D3">
            <w:pPr>
              <w:pStyle w:val="ListParagraph"/>
              <w:numPr>
                <w:ilvl w:val="0"/>
                <w:numId w:val="1"/>
              </w:numPr>
              <w:rPr>
                <w:b/>
              </w:rPr>
            </w:pPr>
            <w:r w:rsidRPr="003B1DDE">
              <w:rPr>
                <w:b/>
              </w:rPr>
              <w:t>Rocket Flight computer</w:t>
            </w:r>
            <w:r w:rsidR="000E7981" w:rsidRPr="003B1DDE">
              <w:rPr>
                <w:b/>
              </w:rPr>
              <w:t>.</w:t>
            </w:r>
          </w:p>
          <w:p w:rsidR="00181B39" w:rsidRPr="006300CD" w:rsidRDefault="00C059A5" w:rsidP="00181B39">
            <w:pPr>
              <w:pStyle w:val="ListParagraph"/>
              <w:numPr>
                <w:ilvl w:val="1"/>
                <w:numId w:val="1"/>
              </w:numPr>
              <w:rPr>
                <w:sz w:val="16"/>
                <w:szCs w:val="16"/>
              </w:rPr>
            </w:pPr>
            <w:r>
              <w:rPr>
                <w:sz w:val="16"/>
                <w:szCs w:val="16"/>
              </w:rPr>
              <w:t xml:space="preserve">This has been one of the most challenging projects that I have done. One of the biggest challenges that I came across was finding a way to transmit GPS coordinates over a long range. </w:t>
            </w:r>
            <w:r w:rsidR="002333FE">
              <w:rPr>
                <w:sz w:val="16"/>
                <w:szCs w:val="16"/>
              </w:rPr>
              <w:t>Originally,</w:t>
            </w:r>
            <w:r>
              <w:rPr>
                <w:sz w:val="16"/>
                <w:szCs w:val="16"/>
              </w:rPr>
              <w:t xml:space="preserve"> I wanted to use something called LoRa but I</w:t>
            </w:r>
            <w:r w:rsidR="004E7F47">
              <w:rPr>
                <w:sz w:val="16"/>
                <w:szCs w:val="16"/>
              </w:rPr>
              <w:t xml:space="preserve"> soon</w:t>
            </w:r>
            <w:r>
              <w:rPr>
                <w:sz w:val="16"/>
                <w:szCs w:val="16"/>
              </w:rPr>
              <w:t xml:space="preserve"> realized that </w:t>
            </w:r>
            <w:r w:rsidR="004E7F47">
              <w:rPr>
                <w:sz w:val="16"/>
                <w:szCs w:val="16"/>
              </w:rPr>
              <w:t xml:space="preserve">it </w:t>
            </w:r>
            <w:r w:rsidR="002333FE">
              <w:rPr>
                <w:sz w:val="16"/>
                <w:szCs w:val="16"/>
              </w:rPr>
              <w:t>would not</w:t>
            </w:r>
            <w:r w:rsidR="004E7F47">
              <w:rPr>
                <w:sz w:val="16"/>
                <w:szCs w:val="16"/>
              </w:rPr>
              <w:t xml:space="preserve"> work well enough in a rocket. This is why I decided to use 4g CDMA like that I a phone due to there already being large receivers all over the world.</w:t>
            </w:r>
          </w:p>
          <w:p w:rsidR="00181B39" w:rsidRPr="003B1DDE" w:rsidRDefault="00181B39" w:rsidP="000C7629">
            <w:pPr>
              <w:pStyle w:val="ListParagraph"/>
              <w:numPr>
                <w:ilvl w:val="0"/>
                <w:numId w:val="1"/>
              </w:numPr>
              <w:rPr>
                <w:b/>
              </w:rPr>
            </w:pPr>
            <w:r w:rsidRPr="003B1DDE">
              <w:rPr>
                <w:b/>
              </w:rPr>
              <w:t>Arduino</w:t>
            </w:r>
          </w:p>
          <w:p w:rsidR="00181B39" w:rsidRPr="006300CD" w:rsidRDefault="00181B39" w:rsidP="00181B39">
            <w:pPr>
              <w:pStyle w:val="ListParagraph"/>
              <w:numPr>
                <w:ilvl w:val="1"/>
                <w:numId w:val="1"/>
              </w:numPr>
              <w:rPr>
                <w:sz w:val="16"/>
                <w:szCs w:val="16"/>
              </w:rPr>
            </w:pPr>
            <w:r w:rsidRPr="006300CD">
              <w:rPr>
                <w:sz w:val="16"/>
                <w:szCs w:val="16"/>
              </w:rPr>
              <w:t xml:space="preserve">Throughout the past year I have been working with Arduino. </w:t>
            </w:r>
            <w:r w:rsidR="00BD6625" w:rsidRPr="006300CD">
              <w:rPr>
                <w:sz w:val="16"/>
                <w:szCs w:val="16"/>
              </w:rPr>
              <w:t xml:space="preserve">Arduino is an open source single board microcontroller. I have made </w:t>
            </w:r>
            <w:r w:rsidR="004E7F47">
              <w:rPr>
                <w:sz w:val="16"/>
                <w:szCs w:val="16"/>
              </w:rPr>
              <w:t>many projects that use Arduino and one of my biggest problems was that I did not know enough about programing. With this in mind, I started to learn how to program in C++ outside of Arduino</w:t>
            </w:r>
            <w:r w:rsidR="00BD6625" w:rsidRPr="006300CD">
              <w:rPr>
                <w:sz w:val="16"/>
                <w:szCs w:val="16"/>
              </w:rPr>
              <w:t>.</w:t>
            </w:r>
          </w:p>
          <w:p w:rsidR="00BD6625" w:rsidRPr="003B1DDE" w:rsidRDefault="00BD6625" w:rsidP="00BD6625">
            <w:pPr>
              <w:pStyle w:val="ListParagraph"/>
              <w:numPr>
                <w:ilvl w:val="0"/>
                <w:numId w:val="1"/>
              </w:numPr>
              <w:rPr>
                <w:b/>
              </w:rPr>
            </w:pPr>
            <w:r w:rsidRPr="003B1DDE">
              <w:rPr>
                <w:b/>
              </w:rPr>
              <w:t>C++</w:t>
            </w:r>
          </w:p>
          <w:p w:rsidR="00BD6625" w:rsidRPr="006300CD" w:rsidRDefault="004E7F47" w:rsidP="00BD6625">
            <w:pPr>
              <w:pStyle w:val="ListParagraph"/>
              <w:numPr>
                <w:ilvl w:val="1"/>
                <w:numId w:val="1"/>
              </w:numPr>
              <w:rPr>
                <w:sz w:val="16"/>
                <w:szCs w:val="16"/>
              </w:rPr>
            </w:pPr>
            <w:r>
              <w:rPr>
                <w:sz w:val="16"/>
                <w:szCs w:val="16"/>
              </w:rPr>
              <w:t xml:space="preserve">My biggest </w:t>
            </w:r>
            <w:r w:rsidR="00101D80">
              <w:rPr>
                <w:sz w:val="16"/>
                <w:szCs w:val="16"/>
              </w:rPr>
              <w:t xml:space="preserve">challenge was finding the right </w:t>
            </w:r>
            <w:r w:rsidR="002333FE">
              <w:rPr>
                <w:sz w:val="16"/>
                <w:szCs w:val="16"/>
              </w:rPr>
              <w:t>tutorials</w:t>
            </w:r>
            <w:r w:rsidR="00101D80">
              <w:rPr>
                <w:sz w:val="16"/>
                <w:szCs w:val="16"/>
              </w:rPr>
              <w:t xml:space="preserve"> and </w:t>
            </w:r>
            <w:r w:rsidR="002333FE">
              <w:rPr>
                <w:sz w:val="16"/>
                <w:szCs w:val="16"/>
              </w:rPr>
              <w:t>I could not access an IDE to program C++. Eventually I found a website that had a large amount of task to do and learn from. I also found a website to program on, but this was not easy to use and it limited what I could do.  For this reason and more I bought a raspberry pi. The raspberry pi opened up many possibilities.</w:t>
            </w:r>
          </w:p>
          <w:p w:rsidR="00BD6625" w:rsidRPr="003B1DDE" w:rsidRDefault="00BF741C" w:rsidP="00BD6625">
            <w:pPr>
              <w:pStyle w:val="ListParagraph"/>
              <w:numPr>
                <w:ilvl w:val="0"/>
                <w:numId w:val="1"/>
              </w:numPr>
              <w:rPr>
                <w:b/>
              </w:rPr>
            </w:pPr>
            <w:r w:rsidRPr="003B1DDE">
              <w:rPr>
                <w:b/>
              </w:rPr>
              <w:t>Python</w:t>
            </w:r>
          </w:p>
          <w:p w:rsidR="00181B39" w:rsidRPr="006300CD" w:rsidRDefault="00BF741C" w:rsidP="00B84BC9">
            <w:pPr>
              <w:pStyle w:val="ListParagraph"/>
              <w:numPr>
                <w:ilvl w:val="1"/>
                <w:numId w:val="1"/>
              </w:numPr>
              <w:rPr>
                <w:sz w:val="16"/>
                <w:szCs w:val="16"/>
              </w:rPr>
            </w:pPr>
            <w:r w:rsidRPr="006300CD">
              <w:rPr>
                <w:sz w:val="16"/>
                <w:szCs w:val="16"/>
              </w:rPr>
              <w:t xml:space="preserve">In early September, I started to learn how to code in Python. Python is an easy to use interpreted high level programing language. By using </w:t>
            </w:r>
            <w:r w:rsidR="00B84BC9" w:rsidRPr="006300CD">
              <w:rPr>
                <w:sz w:val="16"/>
                <w:szCs w:val="16"/>
              </w:rPr>
              <w:t>python,</w:t>
            </w:r>
            <w:r w:rsidRPr="006300CD">
              <w:rPr>
                <w:sz w:val="16"/>
                <w:szCs w:val="16"/>
              </w:rPr>
              <w:t xml:space="preserve"> I have made many Python </w:t>
            </w:r>
            <w:r w:rsidR="001622C5" w:rsidRPr="006300CD">
              <w:rPr>
                <w:sz w:val="16"/>
                <w:szCs w:val="16"/>
              </w:rPr>
              <w:t>programs,</w:t>
            </w:r>
            <w:r w:rsidRPr="006300CD">
              <w:rPr>
                <w:sz w:val="16"/>
                <w:szCs w:val="16"/>
              </w:rPr>
              <w:t xml:space="preserve"> but they are mostly just different types of calculators. </w:t>
            </w:r>
            <w:r w:rsidR="004A6EB3" w:rsidRPr="006300CD">
              <w:rPr>
                <w:sz w:val="16"/>
                <w:szCs w:val="16"/>
              </w:rPr>
              <w:t xml:space="preserve">I also made a program to read a MPU-6050 (gyroscope and accelerometer) on my Raspberry Pi. Raspberry pi is a single board Linux pc, with external IO via </w:t>
            </w:r>
            <w:r w:rsidR="007C2AB0" w:rsidRPr="006300CD">
              <w:rPr>
                <w:sz w:val="16"/>
                <w:szCs w:val="16"/>
              </w:rPr>
              <w:t>the 40 pins on the side of it.</w:t>
            </w:r>
            <w:r w:rsidR="004A6EB3" w:rsidRPr="006300CD">
              <w:rPr>
                <w:sz w:val="16"/>
                <w:szCs w:val="16"/>
              </w:rPr>
              <w:t xml:space="preserve"> </w:t>
            </w:r>
          </w:p>
          <w:sdt>
            <w:sdtPr>
              <w:id w:val="1001553383"/>
              <w:placeholder>
                <w:docPart w:val="8EC6394CEF6A4603890B324026B51F26"/>
              </w:placeholder>
              <w:temporary/>
              <w:showingPlcHdr/>
              <w15:appearance w15:val="hidden"/>
            </w:sdtPr>
            <w:sdtEndPr/>
            <w:sdtContent>
              <w:p w:rsidR="002E57B2" w:rsidRDefault="002E57B2" w:rsidP="002E57B2">
                <w:pPr>
                  <w:pStyle w:val="Heading2"/>
                </w:pPr>
                <w:r w:rsidRPr="00036450">
                  <w:t>WORK EXPERIENCE</w:t>
                </w:r>
              </w:p>
            </w:sdtContent>
          </w:sdt>
          <w:p w:rsidR="002E57B2" w:rsidRDefault="006251C5" w:rsidP="002E57B2">
            <w:pPr>
              <w:pStyle w:val="Heading4"/>
              <w:rPr>
                <w:bCs/>
              </w:rPr>
            </w:pPr>
            <w:r>
              <w:t xml:space="preserve">JFD </w:t>
            </w:r>
            <w:r w:rsidR="001622C5">
              <w:t xml:space="preserve">Capital </w:t>
            </w:r>
            <w:r w:rsidR="001622C5" w:rsidRPr="00036450">
              <w:t>[</w:t>
            </w:r>
            <w:r>
              <w:t>Car washer/Lawn maintenance]</w:t>
            </w:r>
          </w:p>
          <w:p w:rsidR="002E57B2" w:rsidRPr="006300CD" w:rsidRDefault="006251C5" w:rsidP="002E57B2">
            <w:pPr>
              <w:pStyle w:val="Date"/>
              <w:rPr>
                <w:u w:val="single"/>
              </w:rPr>
            </w:pPr>
            <w:r w:rsidRPr="006300CD">
              <w:rPr>
                <w:u w:val="single"/>
              </w:rPr>
              <w:t>2020</w:t>
            </w:r>
            <w:r w:rsidR="002E57B2" w:rsidRPr="006300CD">
              <w:rPr>
                <w:u w:val="single"/>
              </w:rPr>
              <w:t>–</w:t>
            </w:r>
            <w:r w:rsidRPr="006300CD">
              <w:rPr>
                <w:u w:val="single"/>
              </w:rPr>
              <w:t>2020</w:t>
            </w:r>
          </w:p>
          <w:p w:rsidR="002E57B2" w:rsidRPr="006300CD" w:rsidRDefault="006251C5" w:rsidP="002E57B2">
            <w:pPr>
              <w:rPr>
                <w:sz w:val="16"/>
                <w:szCs w:val="16"/>
              </w:rPr>
            </w:pPr>
            <w:r w:rsidRPr="006300CD">
              <w:rPr>
                <w:sz w:val="16"/>
                <w:szCs w:val="16"/>
              </w:rPr>
              <w:t xml:space="preserve">At this job, I had to wash old cars for a used car dealer after they were bought from </w:t>
            </w:r>
            <w:r w:rsidR="00D05FE9" w:rsidRPr="006300CD">
              <w:rPr>
                <w:sz w:val="16"/>
                <w:szCs w:val="16"/>
              </w:rPr>
              <w:t xml:space="preserve">salvage </w:t>
            </w:r>
            <w:r w:rsidRPr="006300CD">
              <w:rPr>
                <w:sz w:val="16"/>
                <w:szCs w:val="16"/>
              </w:rPr>
              <w:t>auctions.</w:t>
            </w:r>
            <w:r w:rsidR="002E57B2" w:rsidRPr="006300CD">
              <w:rPr>
                <w:sz w:val="16"/>
                <w:szCs w:val="16"/>
              </w:rPr>
              <w:t xml:space="preserve"> </w:t>
            </w:r>
            <w:r w:rsidRPr="006300CD">
              <w:rPr>
                <w:sz w:val="16"/>
                <w:szCs w:val="16"/>
              </w:rPr>
              <w:t xml:space="preserve">I also maintained the lot at the dealer and the piece of land they owned. Here I learned to work my hardest, do it correct the first time, and </w:t>
            </w:r>
            <w:r w:rsidR="00D05FE9" w:rsidRPr="006300CD">
              <w:rPr>
                <w:sz w:val="16"/>
                <w:szCs w:val="16"/>
              </w:rPr>
              <w:t>take pride in your work because if you do not then it probably was not good enough</w:t>
            </w:r>
            <w:r w:rsidRPr="006300CD">
              <w:rPr>
                <w:sz w:val="16"/>
                <w:szCs w:val="16"/>
              </w:rPr>
              <w:t xml:space="preserve">. </w:t>
            </w:r>
          </w:p>
          <w:p w:rsidR="003310D3" w:rsidRDefault="003310D3" w:rsidP="00036450"/>
          <w:p w:rsidR="00036450" w:rsidRDefault="001622C5" w:rsidP="00036450">
            <w:pPr>
              <w:pStyle w:val="Heading2"/>
            </w:pPr>
            <w:r>
              <w:t>Programs</w:t>
            </w:r>
          </w:p>
          <w:p w:rsidR="001622C5" w:rsidRDefault="004407DB" w:rsidP="001622C5">
            <w:pPr>
              <w:pStyle w:val="Heading4"/>
              <w:rPr>
                <w:bCs/>
              </w:rPr>
            </w:pPr>
            <w:r>
              <w:t>AFJROTC</w:t>
            </w:r>
          </w:p>
          <w:p w:rsidR="001622C5" w:rsidRPr="006300CD" w:rsidRDefault="004407DB" w:rsidP="001622C5">
            <w:pPr>
              <w:pStyle w:val="Date"/>
              <w:rPr>
                <w:u w:val="single"/>
              </w:rPr>
            </w:pPr>
            <w:r w:rsidRPr="006300CD">
              <w:rPr>
                <w:u w:val="single"/>
              </w:rPr>
              <w:t>2019</w:t>
            </w:r>
            <w:r w:rsidR="001622C5" w:rsidRPr="006300CD">
              <w:rPr>
                <w:u w:val="single"/>
              </w:rPr>
              <w:t>–</w:t>
            </w:r>
            <w:r w:rsidR="003B1DDE" w:rsidRPr="006300CD">
              <w:rPr>
                <w:u w:val="single"/>
              </w:rPr>
              <w:t>present</w:t>
            </w:r>
          </w:p>
          <w:p w:rsidR="00036450" w:rsidRDefault="004407DB" w:rsidP="003B1DDE">
            <w:pPr>
              <w:rPr>
                <w:sz w:val="16"/>
                <w:szCs w:val="16"/>
              </w:rPr>
            </w:pPr>
            <w:r w:rsidRPr="006300CD">
              <w:rPr>
                <w:sz w:val="16"/>
                <w:szCs w:val="16"/>
              </w:rPr>
              <w:t>The Air Force Junior Reserve Officers’ Training Corps of AFROTC is a high school program whose mission is to "Develop citizens of character dedicated to serving their nation and community." In this program I am a cadet, though I will soon be an officer</w:t>
            </w:r>
            <w:r w:rsidR="003B1DDE" w:rsidRPr="006300CD">
              <w:rPr>
                <w:sz w:val="16"/>
                <w:szCs w:val="16"/>
              </w:rPr>
              <w:t xml:space="preserve"> and in charge of Stellar Xplorer</w:t>
            </w:r>
            <w:r w:rsidR="00923897">
              <w:rPr>
                <w:sz w:val="16"/>
                <w:szCs w:val="16"/>
              </w:rPr>
              <w:t>s</w:t>
            </w:r>
            <w:r w:rsidR="003B1DDE" w:rsidRPr="006300CD">
              <w:rPr>
                <w:sz w:val="16"/>
                <w:szCs w:val="16"/>
              </w:rPr>
              <w:t xml:space="preserve"> when we start it. Stellar Xplorer</w:t>
            </w:r>
            <w:r w:rsidR="00923897">
              <w:rPr>
                <w:sz w:val="16"/>
                <w:szCs w:val="16"/>
              </w:rPr>
              <w:t>s</w:t>
            </w:r>
            <w:r w:rsidR="003B1DDE" w:rsidRPr="006300CD">
              <w:rPr>
                <w:sz w:val="16"/>
                <w:szCs w:val="16"/>
              </w:rPr>
              <w:t xml:space="preserve"> is a national high school challenge where students compete in aspects of spacecraft’s and payload focus.</w:t>
            </w:r>
            <w:r w:rsidR="00923897">
              <w:rPr>
                <w:sz w:val="16"/>
                <w:szCs w:val="16"/>
              </w:rPr>
              <w:t xml:space="preserve"> For more information on Stellar Xplorers you can visit </w:t>
            </w:r>
            <w:hyperlink r:id="rId11" w:history="1">
              <w:r w:rsidR="00923897" w:rsidRPr="00923897">
                <w:rPr>
                  <w:rStyle w:val="Hyperlink"/>
                  <w:sz w:val="16"/>
                  <w:szCs w:val="16"/>
                </w:rPr>
                <w:t>here.</w:t>
              </w:r>
            </w:hyperlink>
            <w:r w:rsidR="00923897">
              <w:rPr>
                <w:sz w:val="16"/>
                <w:szCs w:val="16"/>
              </w:rPr>
              <w:t xml:space="preserve"> In </w:t>
            </w:r>
            <w:r w:rsidR="004D2780">
              <w:rPr>
                <w:sz w:val="16"/>
                <w:szCs w:val="16"/>
              </w:rPr>
              <w:t>AFJROTC,</w:t>
            </w:r>
            <w:r w:rsidR="00923897">
              <w:rPr>
                <w:sz w:val="16"/>
                <w:szCs w:val="16"/>
              </w:rPr>
              <w:t xml:space="preserve"> I have also gotten many ribbons that show my accomplishments. I have re</w:t>
            </w:r>
            <w:r w:rsidR="004D2780">
              <w:rPr>
                <w:sz w:val="16"/>
                <w:szCs w:val="16"/>
              </w:rPr>
              <w:t>ceived ribbons for academic success (high GPA), best flight (my group had the best paper and physical test scores),  and for having good test grades for myself.</w:t>
            </w:r>
          </w:p>
          <w:p w:rsidR="006300CD" w:rsidRPr="006300CD" w:rsidRDefault="006300CD" w:rsidP="003B1DDE">
            <w:pPr>
              <w:rPr>
                <w:sz w:val="16"/>
                <w:szCs w:val="16"/>
              </w:rPr>
            </w:pPr>
          </w:p>
          <w:p w:rsidR="003B1DDE" w:rsidRDefault="003B1DDE" w:rsidP="003B1DDE">
            <w:pPr>
              <w:pStyle w:val="Heading4"/>
              <w:rPr>
                <w:bCs/>
              </w:rPr>
            </w:pPr>
            <w:r>
              <w:t>Engineering Club</w:t>
            </w:r>
          </w:p>
          <w:p w:rsidR="003B1DDE" w:rsidRPr="006300CD" w:rsidRDefault="003B1DDE" w:rsidP="003B1DDE">
            <w:pPr>
              <w:pStyle w:val="Date"/>
              <w:rPr>
                <w:u w:val="single"/>
              </w:rPr>
            </w:pPr>
            <w:r w:rsidRPr="006300CD">
              <w:rPr>
                <w:u w:val="single"/>
              </w:rPr>
              <w:t>2020–Present</w:t>
            </w:r>
          </w:p>
          <w:p w:rsidR="003B1DDE" w:rsidRDefault="006300CD" w:rsidP="006300CD">
            <w:pPr>
              <w:rPr>
                <w:sz w:val="16"/>
                <w:szCs w:val="16"/>
              </w:rPr>
            </w:pPr>
            <w:r w:rsidRPr="006300CD">
              <w:rPr>
                <w:sz w:val="16"/>
                <w:szCs w:val="16"/>
              </w:rPr>
              <w:t xml:space="preserve">Back in </w:t>
            </w:r>
            <w:r w:rsidR="00923897" w:rsidRPr="006300CD">
              <w:rPr>
                <w:sz w:val="16"/>
                <w:szCs w:val="16"/>
              </w:rPr>
              <w:t>2019,</w:t>
            </w:r>
            <w:r w:rsidRPr="006300CD">
              <w:rPr>
                <w:sz w:val="16"/>
                <w:szCs w:val="16"/>
              </w:rPr>
              <w:t xml:space="preserve"> I came up with an idea to bring engineering back to my school by making a club that would bring people who share an interest in making stuff. </w:t>
            </w:r>
            <w:r w:rsidR="00923897" w:rsidRPr="006300CD">
              <w:rPr>
                <w:sz w:val="16"/>
                <w:szCs w:val="16"/>
              </w:rPr>
              <w:t>Sadly,</w:t>
            </w:r>
            <w:r w:rsidRPr="006300CD">
              <w:rPr>
                <w:sz w:val="16"/>
                <w:szCs w:val="16"/>
              </w:rPr>
              <w:t xml:space="preserve"> Corona Virus happened and I</w:t>
            </w:r>
            <w:r>
              <w:rPr>
                <w:sz w:val="16"/>
                <w:szCs w:val="16"/>
              </w:rPr>
              <w:t xml:space="preserve"> had to postpone it to this year. Now this made it very difficult to because all we could do was program and meet online so those who wanted to do electronics, air/space crafts, high voltage, mechanical, or anything else of the sort left. </w:t>
            </w:r>
            <w:r w:rsidR="00923897">
              <w:rPr>
                <w:sz w:val="16"/>
                <w:szCs w:val="16"/>
              </w:rPr>
              <w:t>Knowing this I started work on developing various projects for people to do and learn from. In the end my job here is to recruit people, make lesson plans, determine what projects we can do, and make sure people are on track.</w:t>
            </w:r>
          </w:p>
          <w:p w:rsidR="00923897" w:rsidRPr="006300CD" w:rsidRDefault="00923897" w:rsidP="00923897">
            <w:pPr>
              <w:rPr>
                <w:sz w:val="16"/>
                <w:szCs w:val="16"/>
              </w:rPr>
            </w:pPr>
          </w:p>
        </w:tc>
      </w:tr>
      <w:tr w:rsidR="00133F75" w:rsidTr="003B1DDE">
        <w:trPr>
          <w:trHeight w:val="509"/>
        </w:trPr>
        <w:tc>
          <w:tcPr>
            <w:tcW w:w="6315" w:type="dxa"/>
          </w:tcPr>
          <w:p w:rsidR="00133F75" w:rsidRDefault="00133F75" w:rsidP="00036450">
            <w:pPr>
              <w:pStyle w:val="Heading3"/>
            </w:pPr>
          </w:p>
        </w:tc>
        <w:tc>
          <w:tcPr>
            <w:tcW w:w="289" w:type="dxa"/>
          </w:tcPr>
          <w:p w:rsidR="00133F75" w:rsidRDefault="00133F75" w:rsidP="000C45FF">
            <w:pPr>
              <w:tabs>
                <w:tab w:val="left" w:pos="990"/>
              </w:tabs>
            </w:pPr>
          </w:p>
        </w:tc>
        <w:tc>
          <w:tcPr>
            <w:tcW w:w="13195" w:type="dxa"/>
          </w:tcPr>
          <w:p w:rsidR="00133F75" w:rsidRDefault="00133F75" w:rsidP="00036450">
            <w:pPr>
              <w:pStyle w:val="Heading2"/>
            </w:pPr>
          </w:p>
        </w:tc>
      </w:tr>
    </w:tbl>
    <w:p w:rsidR="007C2AB0" w:rsidRPr="007C2AB0" w:rsidRDefault="007C2AB0" w:rsidP="007C2AB0">
      <w:pPr>
        <w:pStyle w:val="ListParagraph"/>
        <w:numPr>
          <w:ilvl w:val="0"/>
          <w:numId w:val="1"/>
        </w:numPr>
        <w:rPr>
          <w:color w:val="F2F2F2" w:themeColor="background1" w:themeShade="F2"/>
          <w:sz w:val="2"/>
          <w:szCs w:val="2"/>
        </w:rPr>
      </w:pPr>
      <w:r w:rsidRPr="007C2AB0">
        <w:rPr>
          <w:color w:val="F2F2F2" w:themeColor="background1" w:themeShade="F2"/>
          <w:sz w:val="2"/>
          <w:szCs w:val="2"/>
        </w:rPr>
        <w:t>A combination of my love for engineering, and my spirit to keep pushing no matter what may try to take me down, allowed me to teach myself a lot about engineering. This wasn’t easy especially since I was only in Algebra 1 at the time so I h</w:t>
      </w:r>
    </w:p>
    <w:p w:rsidR="003F74C6" w:rsidRDefault="003F74C6" w:rsidP="000C45FF">
      <w:pPr>
        <w:tabs>
          <w:tab w:val="left" w:pos="990"/>
        </w:tabs>
      </w:pPr>
    </w:p>
    <w:p w:rsidR="00B3104F" w:rsidRDefault="001A292F" w:rsidP="000C45FF">
      <w:pPr>
        <w:tabs>
          <w:tab w:val="left" w:pos="990"/>
        </w:tabs>
      </w:pPr>
      <w:r>
        <w:t xml:space="preserve">  </w:t>
      </w:r>
    </w:p>
    <w:p w:rsidR="001A292F" w:rsidRDefault="001A292F" w:rsidP="000C45FF">
      <w:pPr>
        <w:tabs>
          <w:tab w:val="left" w:pos="990"/>
        </w:tabs>
      </w:pPr>
    </w:p>
    <w:p w:rsidR="001A292F" w:rsidRDefault="001A292F" w:rsidP="000C45FF">
      <w:pPr>
        <w:tabs>
          <w:tab w:val="left" w:pos="990"/>
        </w:tabs>
      </w:pPr>
    </w:p>
    <w:sectPr w:rsidR="001A292F" w:rsidSect="000C45FF">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F33" w:rsidRDefault="000B4F33" w:rsidP="000C45FF">
      <w:r>
        <w:separator/>
      </w:r>
    </w:p>
  </w:endnote>
  <w:endnote w:type="continuationSeparator" w:id="0">
    <w:p w:rsidR="000B4F33" w:rsidRDefault="000B4F3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F33" w:rsidRDefault="000B4F33" w:rsidP="000C45FF">
      <w:r>
        <w:separator/>
      </w:r>
    </w:p>
  </w:footnote>
  <w:footnote w:type="continuationSeparator" w:id="0">
    <w:p w:rsidR="000B4F33" w:rsidRDefault="000B4F3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0A53" w:rsidRDefault="00850A53">
    <w:pPr>
      <w:pStyle w:val="Header"/>
    </w:pPr>
    <w:r>
      <w:rPr>
        <w:noProof/>
        <w:lang w:eastAsia="en-US"/>
      </w:rPr>
      <w:drawing>
        <wp:anchor distT="0" distB="0" distL="114300" distR="114300" simplePos="0" relativeHeight="251658240" behindDoc="1" locked="0" layoutInCell="1" allowOverlap="1" wp14:anchorId="4D6F4968" wp14:editId="13F6376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25F9F"/>
    <w:multiLevelType w:val="hybridMultilevel"/>
    <w:tmpl w:val="10D64EC6"/>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39C86AEB"/>
    <w:multiLevelType w:val="hybridMultilevel"/>
    <w:tmpl w:val="EEE4684E"/>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4C6"/>
    <w:rsid w:val="00022CD1"/>
    <w:rsid w:val="00034FC6"/>
    <w:rsid w:val="00036450"/>
    <w:rsid w:val="00036674"/>
    <w:rsid w:val="00041F54"/>
    <w:rsid w:val="00094499"/>
    <w:rsid w:val="000B4F33"/>
    <w:rsid w:val="000C45FF"/>
    <w:rsid w:val="000C7629"/>
    <w:rsid w:val="000E3FD1"/>
    <w:rsid w:val="000E7981"/>
    <w:rsid w:val="00101D80"/>
    <w:rsid w:val="00112054"/>
    <w:rsid w:val="001327B1"/>
    <w:rsid w:val="00133F75"/>
    <w:rsid w:val="001525E1"/>
    <w:rsid w:val="001622C5"/>
    <w:rsid w:val="001751B5"/>
    <w:rsid w:val="00180329"/>
    <w:rsid w:val="00181B39"/>
    <w:rsid w:val="0019001F"/>
    <w:rsid w:val="001A292F"/>
    <w:rsid w:val="001A5654"/>
    <w:rsid w:val="001A74A5"/>
    <w:rsid w:val="001B2ABD"/>
    <w:rsid w:val="001D0B16"/>
    <w:rsid w:val="001E0391"/>
    <w:rsid w:val="001E1759"/>
    <w:rsid w:val="001F1ECC"/>
    <w:rsid w:val="00204C3B"/>
    <w:rsid w:val="002333FE"/>
    <w:rsid w:val="002400EB"/>
    <w:rsid w:val="0024531D"/>
    <w:rsid w:val="00256CF7"/>
    <w:rsid w:val="00281FD5"/>
    <w:rsid w:val="002E18C1"/>
    <w:rsid w:val="002E57B2"/>
    <w:rsid w:val="0030481B"/>
    <w:rsid w:val="003119F0"/>
    <w:rsid w:val="003156FC"/>
    <w:rsid w:val="00315D7F"/>
    <w:rsid w:val="003254B5"/>
    <w:rsid w:val="003310D3"/>
    <w:rsid w:val="00350379"/>
    <w:rsid w:val="0037121F"/>
    <w:rsid w:val="003A6B7D"/>
    <w:rsid w:val="003B06CA"/>
    <w:rsid w:val="003B1DDE"/>
    <w:rsid w:val="003B543F"/>
    <w:rsid w:val="003F74C6"/>
    <w:rsid w:val="004071FC"/>
    <w:rsid w:val="004407DB"/>
    <w:rsid w:val="00445947"/>
    <w:rsid w:val="004813B3"/>
    <w:rsid w:val="00496591"/>
    <w:rsid w:val="004A1544"/>
    <w:rsid w:val="004A6EB3"/>
    <w:rsid w:val="004C63E4"/>
    <w:rsid w:val="004D2780"/>
    <w:rsid w:val="004D3011"/>
    <w:rsid w:val="004E7F47"/>
    <w:rsid w:val="004F2288"/>
    <w:rsid w:val="00503A08"/>
    <w:rsid w:val="005262AC"/>
    <w:rsid w:val="0054034A"/>
    <w:rsid w:val="005C2B43"/>
    <w:rsid w:val="005E39D5"/>
    <w:rsid w:val="00600670"/>
    <w:rsid w:val="0062123A"/>
    <w:rsid w:val="006251C5"/>
    <w:rsid w:val="006300CD"/>
    <w:rsid w:val="00646E75"/>
    <w:rsid w:val="0067609C"/>
    <w:rsid w:val="006771D0"/>
    <w:rsid w:val="00715FCB"/>
    <w:rsid w:val="007429BD"/>
    <w:rsid w:val="00743101"/>
    <w:rsid w:val="007775E1"/>
    <w:rsid w:val="007867A0"/>
    <w:rsid w:val="007927F5"/>
    <w:rsid w:val="007C2AB0"/>
    <w:rsid w:val="007F31BE"/>
    <w:rsid w:val="00802CA0"/>
    <w:rsid w:val="00850A53"/>
    <w:rsid w:val="008A0923"/>
    <w:rsid w:val="00921855"/>
    <w:rsid w:val="00923897"/>
    <w:rsid w:val="009260CD"/>
    <w:rsid w:val="00952C25"/>
    <w:rsid w:val="0097433E"/>
    <w:rsid w:val="00A2118D"/>
    <w:rsid w:val="00AD76E2"/>
    <w:rsid w:val="00B20152"/>
    <w:rsid w:val="00B3104F"/>
    <w:rsid w:val="00B359E4"/>
    <w:rsid w:val="00B57D98"/>
    <w:rsid w:val="00B70850"/>
    <w:rsid w:val="00B84BC9"/>
    <w:rsid w:val="00BD6625"/>
    <w:rsid w:val="00BF741C"/>
    <w:rsid w:val="00C059A5"/>
    <w:rsid w:val="00C066B6"/>
    <w:rsid w:val="00C37BA1"/>
    <w:rsid w:val="00C4674C"/>
    <w:rsid w:val="00C506CF"/>
    <w:rsid w:val="00C72BED"/>
    <w:rsid w:val="00C9578B"/>
    <w:rsid w:val="00CB0055"/>
    <w:rsid w:val="00D05FE9"/>
    <w:rsid w:val="00D2522B"/>
    <w:rsid w:val="00D422DE"/>
    <w:rsid w:val="00D5459D"/>
    <w:rsid w:val="00D64932"/>
    <w:rsid w:val="00DA1F4D"/>
    <w:rsid w:val="00DC094D"/>
    <w:rsid w:val="00DD172A"/>
    <w:rsid w:val="00DE3A0D"/>
    <w:rsid w:val="00E131C3"/>
    <w:rsid w:val="00E21210"/>
    <w:rsid w:val="00E25A26"/>
    <w:rsid w:val="00E4381A"/>
    <w:rsid w:val="00E55394"/>
    <w:rsid w:val="00E55D74"/>
    <w:rsid w:val="00EE7FAD"/>
    <w:rsid w:val="00F60274"/>
    <w:rsid w:val="00F77FB9"/>
    <w:rsid w:val="00FB068F"/>
    <w:rsid w:val="00FE0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897"/>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qFormat/>
    <w:rsid w:val="00331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civilairpatrol.com/media/cms/Fact_Sheet_for_CAP_10A1882AD3238.pdf" TargetMode="Externa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804119608\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BEEF15AFFE4D9988D004F21191AB0C"/>
        <w:category>
          <w:name w:val="General"/>
          <w:gallery w:val="placeholder"/>
        </w:category>
        <w:types>
          <w:type w:val="bbPlcHdr"/>
        </w:types>
        <w:behaviors>
          <w:behavior w:val="content"/>
        </w:behaviors>
        <w:guid w:val="{D65B85AB-4B8B-427A-964A-D9E870D86A95}"/>
      </w:docPartPr>
      <w:docPartBody>
        <w:p w:rsidR="00FB3B80" w:rsidRDefault="00FB3B80">
          <w:pPr>
            <w:pStyle w:val="82BEEF15AFFE4D9988D004F21191AB0C"/>
          </w:pPr>
          <w:r w:rsidRPr="00CB0055">
            <w:t>Contact</w:t>
          </w:r>
        </w:p>
      </w:docPartBody>
    </w:docPart>
    <w:docPart>
      <w:docPartPr>
        <w:name w:val="BC447583A13D4AA5BB655F4BAB477A8A"/>
        <w:category>
          <w:name w:val="General"/>
          <w:gallery w:val="placeholder"/>
        </w:category>
        <w:types>
          <w:type w:val="bbPlcHdr"/>
        </w:types>
        <w:behaviors>
          <w:behavior w:val="content"/>
        </w:behaviors>
        <w:guid w:val="{B3734D57-E77D-4F1B-A109-1142FE58B7C7}"/>
      </w:docPartPr>
      <w:docPartBody>
        <w:p w:rsidR="00FB3B80" w:rsidRDefault="00FB3B80">
          <w:pPr>
            <w:pStyle w:val="BC447583A13D4AA5BB655F4BAB477A8A"/>
          </w:pPr>
          <w:r w:rsidRPr="004D3011">
            <w:t>PHONE:</w:t>
          </w:r>
        </w:p>
      </w:docPartBody>
    </w:docPart>
    <w:docPart>
      <w:docPartPr>
        <w:name w:val="C0A5E02F1A9A494FB405E589C71DBCCE"/>
        <w:category>
          <w:name w:val="General"/>
          <w:gallery w:val="placeholder"/>
        </w:category>
        <w:types>
          <w:type w:val="bbPlcHdr"/>
        </w:types>
        <w:behaviors>
          <w:behavior w:val="content"/>
        </w:behaviors>
        <w:guid w:val="{2585281E-3123-4416-8B3A-18EE953D85E8}"/>
      </w:docPartPr>
      <w:docPartBody>
        <w:p w:rsidR="00FB3B80" w:rsidRDefault="00FB3B80">
          <w:pPr>
            <w:pStyle w:val="C0A5E02F1A9A494FB405E589C71DBCCE"/>
          </w:pPr>
          <w:r w:rsidRPr="004D3011">
            <w:t>WEBSITE:</w:t>
          </w:r>
        </w:p>
      </w:docPartBody>
    </w:docPart>
    <w:docPart>
      <w:docPartPr>
        <w:name w:val="F220CFCFCB4B49B3816DA5792BE30E90"/>
        <w:category>
          <w:name w:val="General"/>
          <w:gallery w:val="placeholder"/>
        </w:category>
        <w:types>
          <w:type w:val="bbPlcHdr"/>
        </w:types>
        <w:behaviors>
          <w:behavior w:val="content"/>
        </w:behaviors>
        <w:guid w:val="{FADF8730-3A67-4FFD-86FD-EB7857FC0DEE}"/>
      </w:docPartPr>
      <w:docPartBody>
        <w:p w:rsidR="00FB3B80" w:rsidRDefault="00FB3B80">
          <w:pPr>
            <w:pStyle w:val="F220CFCFCB4B49B3816DA5792BE30E90"/>
          </w:pPr>
          <w:r w:rsidRPr="004D3011">
            <w:t>EMAIL:</w:t>
          </w:r>
        </w:p>
      </w:docPartBody>
    </w:docPart>
    <w:docPart>
      <w:docPartPr>
        <w:name w:val="FF67B5B8D2D6463197AD133D07C40944"/>
        <w:category>
          <w:name w:val="General"/>
          <w:gallery w:val="placeholder"/>
        </w:category>
        <w:types>
          <w:type w:val="bbPlcHdr"/>
        </w:types>
        <w:behaviors>
          <w:behavior w:val="content"/>
        </w:behaviors>
        <w:guid w:val="{870B5702-3E4C-45CA-8D75-39BE92F15962}"/>
      </w:docPartPr>
      <w:docPartBody>
        <w:p w:rsidR="00FB3B80" w:rsidRDefault="00FB3B80">
          <w:pPr>
            <w:pStyle w:val="FF67B5B8D2D6463197AD133D07C40944"/>
          </w:pPr>
          <w:r w:rsidRPr="00036450">
            <w:t>EDUCATION</w:t>
          </w:r>
        </w:p>
      </w:docPartBody>
    </w:docPart>
    <w:docPart>
      <w:docPartPr>
        <w:name w:val="8EC6394CEF6A4603890B324026B51F26"/>
        <w:category>
          <w:name w:val="General"/>
          <w:gallery w:val="placeholder"/>
        </w:category>
        <w:types>
          <w:type w:val="bbPlcHdr"/>
        </w:types>
        <w:behaviors>
          <w:behavior w:val="content"/>
        </w:behaviors>
        <w:guid w:val="{9E5F365E-7225-4D7E-8AE2-D6DCB9388873}"/>
      </w:docPartPr>
      <w:docPartBody>
        <w:p w:rsidR="00FB3B80" w:rsidRDefault="00FB3B80" w:rsidP="00FB3B80">
          <w:pPr>
            <w:pStyle w:val="8EC6394CEF6A4603890B324026B51F26"/>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B80"/>
    <w:rsid w:val="0034707B"/>
    <w:rsid w:val="0059345F"/>
    <w:rsid w:val="00677736"/>
    <w:rsid w:val="00795680"/>
    <w:rsid w:val="00FA4A3C"/>
    <w:rsid w:val="00FB3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5B9BD5"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35833387D94588BC21A49C2F9E68B3">
    <w:name w:val="D635833387D94588BC21A49C2F9E68B3"/>
  </w:style>
  <w:style w:type="paragraph" w:customStyle="1" w:styleId="E3F585EDD78E4F65AE95E925DA74EDA2">
    <w:name w:val="E3F585EDD78E4F65AE95E925DA74EDA2"/>
  </w:style>
  <w:style w:type="paragraph" w:customStyle="1" w:styleId="E1AD4CA56AA945EBAEFB970254BCC116">
    <w:name w:val="E1AD4CA56AA945EBAEFB970254BCC116"/>
  </w:style>
  <w:style w:type="paragraph" w:customStyle="1" w:styleId="ED8FC0E4BC72467697E74108F822C48E">
    <w:name w:val="ED8FC0E4BC72467697E74108F822C48E"/>
  </w:style>
  <w:style w:type="paragraph" w:customStyle="1" w:styleId="82BEEF15AFFE4D9988D004F21191AB0C">
    <w:name w:val="82BEEF15AFFE4D9988D004F21191AB0C"/>
  </w:style>
  <w:style w:type="paragraph" w:customStyle="1" w:styleId="BC447583A13D4AA5BB655F4BAB477A8A">
    <w:name w:val="BC447583A13D4AA5BB655F4BAB477A8A"/>
  </w:style>
  <w:style w:type="paragraph" w:customStyle="1" w:styleId="130F4828388741168A3D48A96E217510">
    <w:name w:val="130F4828388741168A3D48A96E217510"/>
  </w:style>
  <w:style w:type="paragraph" w:customStyle="1" w:styleId="C0A5E02F1A9A494FB405E589C71DBCCE">
    <w:name w:val="C0A5E02F1A9A494FB405E589C71DBCCE"/>
  </w:style>
  <w:style w:type="paragraph" w:customStyle="1" w:styleId="2312E9E640AE4BA497403D09604F7577">
    <w:name w:val="2312E9E640AE4BA497403D09604F7577"/>
  </w:style>
  <w:style w:type="paragraph" w:customStyle="1" w:styleId="F220CFCFCB4B49B3816DA5792BE30E90">
    <w:name w:val="F220CFCFCB4B49B3816DA5792BE30E90"/>
  </w:style>
  <w:style w:type="character" w:styleId="Hyperlink">
    <w:name w:val="Hyperlink"/>
    <w:basedOn w:val="DefaultParagraphFont"/>
    <w:uiPriority w:val="99"/>
    <w:unhideWhenUsed/>
    <w:rPr>
      <w:color w:val="C45911" w:themeColor="accent2" w:themeShade="BF"/>
      <w:u w:val="single"/>
    </w:rPr>
  </w:style>
  <w:style w:type="paragraph" w:customStyle="1" w:styleId="A29750188A7142C9B46B2054F072A5EB">
    <w:name w:val="A29750188A7142C9B46B2054F072A5EB"/>
  </w:style>
  <w:style w:type="paragraph" w:customStyle="1" w:styleId="0F129C0D594A499188AF10F741FD4DA9">
    <w:name w:val="0F129C0D594A499188AF10F741FD4DA9"/>
  </w:style>
  <w:style w:type="paragraph" w:customStyle="1" w:styleId="EABC1153C5104184B8C2CAD262E943AC">
    <w:name w:val="EABC1153C5104184B8C2CAD262E943AC"/>
  </w:style>
  <w:style w:type="paragraph" w:customStyle="1" w:styleId="799307ABCB494FA09524A6052A742E06">
    <w:name w:val="799307ABCB494FA09524A6052A742E06"/>
  </w:style>
  <w:style w:type="paragraph" w:customStyle="1" w:styleId="EBBD5DE0146849AC8A37F3756991204B">
    <w:name w:val="EBBD5DE0146849AC8A37F3756991204B"/>
  </w:style>
  <w:style w:type="paragraph" w:customStyle="1" w:styleId="C080D5A0D0FC430F9307F3007EA53C31">
    <w:name w:val="C080D5A0D0FC430F9307F3007EA53C31"/>
  </w:style>
  <w:style w:type="paragraph" w:customStyle="1" w:styleId="FF67B5B8D2D6463197AD133D07C40944">
    <w:name w:val="FF67B5B8D2D6463197AD133D07C40944"/>
  </w:style>
  <w:style w:type="paragraph" w:customStyle="1" w:styleId="6E6E3F5895194F359E815D3306149DDE">
    <w:name w:val="6E6E3F5895194F359E815D3306149DDE"/>
  </w:style>
  <w:style w:type="paragraph" w:customStyle="1" w:styleId="D705DBFEF1BC455AB71C61ABF1DC0B15">
    <w:name w:val="D705DBFEF1BC455AB71C61ABF1DC0B15"/>
  </w:style>
  <w:style w:type="paragraph" w:customStyle="1" w:styleId="D2AF69A475964A62AFE76F62F6B3F81B">
    <w:name w:val="D2AF69A475964A62AFE76F62F6B3F81B"/>
  </w:style>
  <w:style w:type="paragraph" w:customStyle="1" w:styleId="480733A526B74B6291100ABA56D9B702">
    <w:name w:val="480733A526B74B6291100ABA56D9B702"/>
  </w:style>
  <w:style w:type="paragraph" w:customStyle="1" w:styleId="FEB34424C1CA4AE4899F86AEF2DDAD85">
    <w:name w:val="FEB34424C1CA4AE4899F86AEF2DDAD85"/>
  </w:style>
  <w:style w:type="paragraph" w:customStyle="1" w:styleId="E8E77B2A26FA4F3BA6B9740D3CE00AE8">
    <w:name w:val="E8E77B2A26FA4F3BA6B9740D3CE00AE8"/>
  </w:style>
  <w:style w:type="paragraph" w:customStyle="1" w:styleId="424FDFB1A8924DE89286B6F2AA5C6D89">
    <w:name w:val="424FDFB1A8924DE89286B6F2AA5C6D89"/>
  </w:style>
  <w:style w:type="paragraph" w:customStyle="1" w:styleId="4101EDCA589E44D8B30C57725CCC9EBA">
    <w:name w:val="4101EDCA589E44D8B30C57725CCC9EBA"/>
  </w:style>
  <w:style w:type="paragraph" w:customStyle="1" w:styleId="05006CB11B274956889F779629F20239">
    <w:name w:val="05006CB11B274956889F779629F20239"/>
  </w:style>
  <w:style w:type="paragraph" w:customStyle="1" w:styleId="DA685C7E44A64FF984DA6F6DFA4A5654">
    <w:name w:val="DA685C7E44A64FF984DA6F6DFA4A5654"/>
  </w:style>
  <w:style w:type="paragraph" w:customStyle="1" w:styleId="2F84F1BAE7D544E0AA458E6924D8494A">
    <w:name w:val="2F84F1BAE7D544E0AA458E6924D8494A"/>
  </w:style>
  <w:style w:type="paragraph" w:customStyle="1" w:styleId="48C187E2075D423B80ABA3109B9369AC">
    <w:name w:val="48C187E2075D423B80ABA3109B9369AC"/>
  </w:style>
  <w:style w:type="paragraph" w:customStyle="1" w:styleId="40662747384644EC914E986E161DE738">
    <w:name w:val="40662747384644EC914E986E161DE738"/>
  </w:style>
  <w:style w:type="paragraph" w:customStyle="1" w:styleId="1E02BC2A80FA4F4EB70FE16FF8C7BC1B">
    <w:name w:val="1E02BC2A80FA4F4EB70FE16FF8C7BC1B"/>
  </w:style>
  <w:style w:type="paragraph" w:customStyle="1" w:styleId="12BDA3864F044D0191E5C9FA81DB5CDB">
    <w:name w:val="12BDA3864F044D0191E5C9FA81DB5CDB"/>
  </w:style>
  <w:style w:type="paragraph" w:customStyle="1" w:styleId="7F142243C54F4F689DE544E301B36B69">
    <w:name w:val="7F142243C54F4F689DE544E301B36B69"/>
  </w:style>
  <w:style w:type="paragraph" w:customStyle="1" w:styleId="B487E9295B694A218A3DEF27C91FEF8F">
    <w:name w:val="B487E9295B694A218A3DEF27C91FEF8F"/>
  </w:style>
  <w:style w:type="paragraph" w:customStyle="1" w:styleId="BA7D6B8C9E954D13852727E8161BDB89">
    <w:name w:val="BA7D6B8C9E954D13852727E8161BDB89"/>
  </w:style>
  <w:style w:type="paragraph" w:customStyle="1" w:styleId="F916F61C39E24EAEAC32D1BB5C912E1B">
    <w:name w:val="F916F61C39E24EAEAC32D1BB5C912E1B"/>
  </w:style>
  <w:style w:type="paragraph" w:customStyle="1" w:styleId="EDCF7DBEA55647228DF156A1604E6985">
    <w:name w:val="EDCF7DBEA55647228DF156A1604E6985"/>
  </w:style>
  <w:style w:type="paragraph" w:customStyle="1" w:styleId="3E99E2B6157849AD9253B3DDFA12EA50">
    <w:name w:val="3E99E2B6157849AD9253B3DDFA12EA50"/>
  </w:style>
  <w:style w:type="paragraph" w:customStyle="1" w:styleId="7FC08EB9EE7E4A4E93C345251F55D323">
    <w:name w:val="7FC08EB9EE7E4A4E93C345251F55D323"/>
  </w:style>
  <w:style w:type="paragraph" w:customStyle="1" w:styleId="281A55AF9CB145D2AA81A800D25357AB">
    <w:name w:val="281A55AF9CB145D2AA81A800D25357AB"/>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F1D389E8A3F244F9BBA1D21828C7C5C3">
    <w:name w:val="F1D389E8A3F244F9BBA1D21828C7C5C3"/>
  </w:style>
  <w:style w:type="paragraph" w:customStyle="1" w:styleId="24B25287F2EC4236B844718AAC904113">
    <w:name w:val="24B25287F2EC4236B844718AAC904113"/>
    <w:rsid w:val="00FB3B80"/>
  </w:style>
  <w:style w:type="paragraph" w:customStyle="1" w:styleId="FA8EEE4E96DE4D0EAD7EDB3FE9ADF088">
    <w:name w:val="FA8EEE4E96DE4D0EAD7EDB3FE9ADF088"/>
    <w:rsid w:val="00FB3B80"/>
  </w:style>
  <w:style w:type="paragraph" w:customStyle="1" w:styleId="F3DA7787F04149A8995A57CE2F65AEF4">
    <w:name w:val="F3DA7787F04149A8995A57CE2F65AEF4"/>
    <w:rsid w:val="00FB3B80"/>
  </w:style>
  <w:style w:type="paragraph" w:customStyle="1" w:styleId="E4A5561D3F2045A2B1137BC0C4E37845">
    <w:name w:val="E4A5561D3F2045A2B1137BC0C4E37845"/>
    <w:rsid w:val="00FB3B80"/>
  </w:style>
  <w:style w:type="paragraph" w:customStyle="1" w:styleId="26B9247A15664074A34201E01F3FD47D">
    <w:name w:val="26B9247A15664074A34201E01F3FD47D"/>
    <w:rsid w:val="00FB3B80"/>
  </w:style>
  <w:style w:type="paragraph" w:customStyle="1" w:styleId="C5D0253D2E0B400CA569B43F94F5453A">
    <w:name w:val="C5D0253D2E0B400CA569B43F94F5453A"/>
    <w:rsid w:val="00FB3B80"/>
  </w:style>
  <w:style w:type="paragraph" w:customStyle="1" w:styleId="11898CF487CF499EA7E31052828C00D0">
    <w:name w:val="11898CF487CF499EA7E31052828C00D0"/>
    <w:rsid w:val="00FB3B80"/>
  </w:style>
  <w:style w:type="paragraph" w:customStyle="1" w:styleId="0CA61B657C764CB6B051AE6C6A0566A1">
    <w:name w:val="0CA61B657C764CB6B051AE6C6A0566A1"/>
    <w:rsid w:val="00FB3B80"/>
  </w:style>
  <w:style w:type="paragraph" w:customStyle="1" w:styleId="8EC6394CEF6A4603890B324026B51F26">
    <w:name w:val="8EC6394CEF6A4603890B324026B51F26"/>
    <w:rsid w:val="00FB3B80"/>
  </w:style>
  <w:style w:type="paragraph" w:customStyle="1" w:styleId="D53DB5A342334B129C5377EE241CFB66">
    <w:name w:val="D53DB5A342334B129C5377EE241CFB66"/>
    <w:rsid w:val="00FB3B80"/>
  </w:style>
  <w:style w:type="paragraph" w:customStyle="1" w:styleId="5E05CA0BC3BD412DB4EF8C96FEDA1859">
    <w:name w:val="5E05CA0BC3BD412DB4EF8C96FEDA1859"/>
    <w:rsid w:val="00FB3B80"/>
  </w:style>
  <w:style w:type="paragraph" w:customStyle="1" w:styleId="50CB7C6ED4CF4532A7676D479E568D3C">
    <w:name w:val="50CB7C6ED4CF4532A7676D479E568D3C"/>
    <w:rsid w:val="00FB3B80"/>
  </w:style>
  <w:style w:type="paragraph" w:customStyle="1" w:styleId="2ED5664C5F2F4305A831D3D9207AAE85">
    <w:name w:val="2ED5664C5F2F4305A831D3D9207AAE85"/>
    <w:rsid w:val="00FB3B80"/>
  </w:style>
  <w:style w:type="paragraph" w:customStyle="1" w:styleId="8649882107964706A3E6957AF0061573">
    <w:name w:val="8649882107964706A3E6957AF0061573"/>
    <w:rsid w:val="00FB3B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1">
          <a:blip xmlns:r="http://schemas.openxmlformats.org/officeDocument/2006/relationships" r:embed="rId1" cstate="hqprint">
            <a:extLst>
              <a:ext uri="{BEBA8EAE-BF5A-486C-A8C5-ECC9F3942E4B}">
                <a14:imgProps xmlns:a14="http://schemas.microsoft.com/office/drawing/2010/main">
                  <a14:imgLayer r:embed="rId2">
                    <a14:imgEffect>
                      <a14:colorTemperature colorTemp="5800"/>
                    </a14:imgEffect>
                    <a14:imgEffect>
                      <a14:brightnessContrast contrast="-24000"/>
                    </a14:imgEffect>
                  </a14:imgLayer>
                </a14:imgProps>
              </a:ext>
              <a:ext uri="{28A0092B-C50C-407E-A947-70E740481C1C}">
                <a14:useLocalDpi xmlns:a14="http://schemas.microsoft.com/office/drawing/2010/main" val="0"/>
              </a:ext>
            </a:extLst>
          </a:blip>
          <a:srcRect/>
          <a:stretch>
            <a:fillRect/>
          </a:stretch>
        </a:blipFill>
        <a:ln w="63500">
          <a:solidFill>
            <a:schemeClr val="accent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10300D8-4E4F-4E86-BFC0-96634B79F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2020-12-14T00:06:00Z</dcterms:created>
  <dcterms:modified xsi:type="dcterms:W3CDTF">2021-01-02T08:26:00Z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